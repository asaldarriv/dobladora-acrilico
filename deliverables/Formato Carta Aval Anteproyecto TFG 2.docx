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BF3999" w14:textId="540728D3" w:rsidR="00E43B53" w:rsidRPr="0066399E" w:rsidRDefault="00E43B53" w:rsidP="00E43B5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Medellín, </w:t>
      </w:r>
      <w:r w:rsidR="0066399E" w:rsidRPr="0066399E">
        <w:rPr>
          <w:iCs/>
          <w:sz w:val="23"/>
          <w:szCs w:val="23"/>
        </w:rPr>
        <w:t>julio 27 de 2026</w:t>
      </w:r>
    </w:p>
    <w:p w14:paraId="5D09D466" w14:textId="77777777" w:rsidR="00E43B53" w:rsidRDefault="00E43B53" w:rsidP="00E43B53">
      <w:pPr>
        <w:pStyle w:val="Default"/>
        <w:rPr>
          <w:b/>
          <w:bCs/>
          <w:sz w:val="23"/>
          <w:szCs w:val="23"/>
        </w:rPr>
      </w:pPr>
    </w:p>
    <w:p w14:paraId="3C6FAEEC" w14:textId="77777777" w:rsidR="00E43B53" w:rsidRDefault="00E43B53" w:rsidP="00E43B53">
      <w:pPr>
        <w:pStyle w:val="Default"/>
        <w:rPr>
          <w:b/>
          <w:bCs/>
          <w:sz w:val="23"/>
          <w:szCs w:val="23"/>
        </w:rPr>
      </w:pPr>
    </w:p>
    <w:p w14:paraId="1AFC720D" w14:textId="77777777" w:rsidR="00E43B53" w:rsidRDefault="00E43B53" w:rsidP="00E43B53">
      <w:pPr>
        <w:pStyle w:val="Default"/>
        <w:rPr>
          <w:b/>
          <w:bCs/>
          <w:sz w:val="23"/>
          <w:szCs w:val="23"/>
        </w:rPr>
      </w:pPr>
    </w:p>
    <w:p w14:paraId="3811A183" w14:textId="6EA06981" w:rsidR="00E43B53" w:rsidRPr="00E43B53" w:rsidRDefault="00E43B53" w:rsidP="00E43B53">
      <w:pPr>
        <w:pStyle w:val="Default"/>
        <w:rPr>
          <w:sz w:val="23"/>
          <w:szCs w:val="23"/>
        </w:rPr>
      </w:pPr>
      <w:r w:rsidRPr="00E43B53">
        <w:rPr>
          <w:sz w:val="23"/>
          <w:szCs w:val="23"/>
        </w:rPr>
        <w:t xml:space="preserve">Profesora </w:t>
      </w:r>
    </w:p>
    <w:p w14:paraId="176DED0B" w14:textId="141DC9C7" w:rsidR="00E43B53" w:rsidRPr="00E43B53" w:rsidRDefault="00E43B53" w:rsidP="00E43B53">
      <w:pPr>
        <w:pStyle w:val="Default"/>
        <w:rPr>
          <w:sz w:val="23"/>
          <w:szCs w:val="23"/>
        </w:rPr>
      </w:pPr>
      <w:r w:rsidRPr="00E43B53">
        <w:rPr>
          <w:sz w:val="23"/>
          <w:szCs w:val="23"/>
        </w:rPr>
        <w:t>Elena Montilla Rosero</w:t>
      </w:r>
    </w:p>
    <w:p w14:paraId="71D8F1DC" w14:textId="77777777" w:rsidR="00E43B53" w:rsidRPr="00E43B53" w:rsidRDefault="00E43B53" w:rsidP="00E43B53">
      <w:pPr>
        <w:pStyle w:val="Default"/>
        <w:rPr>
          <w:sz w:val="23"/>
          <w:szCs w:val="23"/>
        </w:rPr>
      </w:pPr>
      <w:r w:rsidRPr="00E43B53">
        <w:rPr>
          <w:sz w:val="23"/>
          <w:szCs w:val="23"/>
        </w:rPr>
        <w:t xml:space="preserve">Trabajo de grado de Ingeniería Física </w:t>
      </w:r>
    </w:p>
    <w:p w14:paraId="2AC36701" w14:textId="77777777" w:rsidR="00E43B53" w:rsidRPr="00E43B53" w:rsidRDefault="00E43B53" w:rsidP="00E43B53">
      <w:pPr>
        <w:pStyle w:val="Default"/>
        <w:rPr>
          <w:sz w:val="23"/>
          <w:szCs w:val="23"/>
        </w:rPr>
      </w:pPr>
      <w:r w:rsidRPr="00E43B53">
        <w:rPr>
          <w:sz w:val="23"/>
          <w:szCs w:val="23"/>
        </w:rPr>
        <w:t xml:space="preserve">La institución </w:t>
      </w:r>
    </w:p>
    <w:p w14:paraId="5BDDFF85" w14:textId="77777777" w:rsidR="00E43B53" w:rsidRDefault="00E43B53" w:rsidP="00E43B53">
      <w:pPr>
        <w:pStyle w:val="Default"/>
        <w:rPr>
          <w:sz w:val="23"/>
          <w:szCs w:val="23"/>
        </w:rPr>
      </w:pPr>
    </w:p>
    <w:p w14:paraId="2553625D" w14:textId="787F5D88" w:rsidR="00E43B53" w:rsidRDefault="00E43B53" w:rsidP="00E43B53">
      <w:pPr>
        <w:pStyle w:val="Default"/>
        <w:rPr>
          <w:sz w:val="23"/>
          <w:szCs w:val="23"/>
        </w:rPr>
      </w:pPr>
      <w:r w:rsidRPr="00E43B53">
        <w:rPr>
          <w:b/>
          <w:bCs/>
          <w:sz w:val="23"/>
          <w:szCs w:val="23"/>
        </w:rPr>
        <w:t>Asunto</w:t>
      </w:r>
      <w:r>
        <w:rPr>
          <w:sz w:val="23"/>
          <w:szCs w:val="23"/>
        </w:rPr>
        <w:t xml:space="preserve">: Aval de presentación del anteproyecto de trabajo de grado. </w:t>
      </w:r>
    </w:p>
    <w:p w14:paraId="6F7C09A0" w14:textId="77777777" w:rsidR="00E43B53" w:rsidRDefault="00E43B53" w:rsidP="00E43B53">
      <w:pPr>
        <w:pStyle w:val="Default"/>
        <w:rPr>
          <w:sz w:val="23"/>
          <w:szCs w:val="23"/>
        </w:rPr>
      </w:pPr>
    </w:p>
    <w:p w14:paraId="0AF14AD4" w14:textId="49341E52" w:rsidR="00E43B53" w:rsidRDefault="00E43B53" w:rsidP="0080086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Reciba cordial saludo, </w:t>
      </w:r>
    </w:p>
    <w:p w14:paraId="4572F96F" w14:textId="77777777" w:rsidR="00E43B53" w:rsidRDefault="00E43B53" w:rsidP="00800865">
      <w:pPr>
        <w:pStyle w:val="Default"/>
        <w:jc w:val="both"/>
        <w:rPr>
          <w:sz w:val="23"/>
          <w:szCs w:val="23"/>
        </w:rPr>
      </w:pPr>
    </w:p>
    <w:p w14:paraId="65D04D9A" w14:textId="5BB4EF58" w:rsidR="00E43B53" w:rsidRDefault="00E43B53" w:rsidP="0080086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Por medio de este comunicado, informo mi aval </w:t>
      </w:r>
      <w:r w:rsidR="006D0EC5">
        <w:rPr>
          <w:sz w:val="23"/>
          <w:szCs w:val="23"/>
        </w:rPr>
        <w:t xml:space="preserve">para la entrega y presentación del anteproyecto de </w:t>
      </w:r>
      <w:r>
        <w:rPr>
          <w:sz w:val="23"/>
          <w:szCs w:val="23"/>
        </w:rPr>
        <w:t xml:space="preserve">trabajo de grado titulado </w:t>
      </w:r>
      <w:r w:rsidR="00377D8C">
        <w:t>Dobladora automática de láminas de acrílico de pequeño formato con control de temperatura y selección de ángulo y posición de doblez</w:t>
      </w:r>
      <w:r w:rsidR="006D0EC5">
        <w:rPr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 w:rsidR="0075691F">
        <w:rPr>
          <w:sz w:val="23"/>
          <w:szCs w:val="23"/>
        </w:rPr>
        <w:t>del (de la)</w:t>
      </w:r>
      <w:r>
        <w:rPr>
          <w:sz w:val="23"/>
          <w:szCs w:val="23"/>
        </w:rPr>
        <w:t xml:space="preserve"> estudiante de Ingeniería Física </w:t>
      </w:r>
      <w:r w:rsidR="00463685">
        <w:rPr>
          <w:bCs/>
          <w:sz w:val="23"/>
          <w:szCs w:val="23"/>
        </w:rPr>
        <w:t>Alexander Saldarriaga Vélez</w:t>
      </w:r>
      <w:bookmarkStart w:id="0" w:name="_GoBack"/>
      <w:bookmarkEnd w:id="0"/>
      <w:r>
        <w:rPr>
          <w:sz w:val="23"/>
          <w:szCs w:val="23"/>
        </w:rPr>
        <w:t xml:space="preserve">, </w:t>
      </w:r>
      <w:r w:rsidR="006D0EC5">
        <w:rPr>
          <w:sz w:val="23"/>
          <w:szCs w:val="23"/>
        </w:rPr>
        <w:t>ID</w:t>
      </w:r>
      <w:r>
        <w:rPr>
          <w:sz w:val="23"/>
          <w:szCs w:val="23"/>
        </w:rPr>
        <w:t xml:space="preserve"> </w:t>
      </w:r>
      <w:r w:rsidR="00463685">
        <w:t>1000020725</w:t>
      </w:r>
      <w:r>
        <w:rPr>
          <w:sz w:val="23"/>
          <w:szCs w:val="23"/>
        </w:rPr>
        <w:t>; para que sea sometido al proceso de evaluación</w:t>
      </w:r>
      <w:r w:rsidR="00BD4F5D">
        <w:rPr>
          <w:sz w:val="23"/>
          <w:szCs w:val="23"/>
        </w:rPr>
        <w:t xml:space="preserve"> indicado en las directrices del curso</w:t>
      </w:r>
      <w:r w:rsidR="0075691F">
        <w:rPr>
          <w:sz w:val="23"/>
          <w:szCs w:val="23"/>
        </w:rPr>
        <w:t>.</w:t>
      </w:r>
    </w:p>
    <w:p w14:paraId="65E3BBE4" w14:textId="77777777" w:rsidR="0075691F" w:rsidRDefault="0075691F" w:rsidP="00800865">
      <w:pPr>
        <w:pStyle w:val="Default"/>
        <w:jc w:val="both"/>
        <w:rPr>
          <w:sz w:val="23"/>
          <w:szCs w:val="23"/>
        </w:rPr>
      </w:pPr>
    </w:p>
    <w:p w14:paraId="033DFBB2" w14:textId="313B2164" w:rsidR="00E43B53" w:rsidRDefault="00E43B53" w:rsidP="0080086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Para la evaluación </w:t>
      </w:r>
      <w:r w:rsidR="00BD4F5D">
        <w:rPr>
          <w:sz w:val="23"/>
          <w:szCs w:val="23"/>
        </w:rPr>
        <w:t xml:space="preserve">metodológica </w:t>
      </w:r>
      <w:r>
        <w:rPr>
          <w:sz w:val="23"/>
          <w:szCs w:val="23"/>
        </w:rPr>
        <w:t xml:space="preserve">del </w:t>
      </w:r>
      <w:r w:rsidR="00BD4F5D">
        <w:rPr>
          <w:sz w:val="23"/>
          <w:szCs w:val="23"/>
        </w:rPr>
        <w:t>documento</w:t>
      </w:r>
      <w:r>
        <w:rPr>
          <w:sz w:val="23"/>
          <w:szCs w:val="23"/>
        </w:rPr>
        <w:t>, propon</w:t>
      </w:r>
      <w:r w:rsidR="00BD4F5D">
        <w:rPr>
          <w:sz w:val="23"/>
          <w:szCs w:val="23"/>
        </w:rPr>
        <w:t>go</w:t>
      </w:r>
      <w:r>
        <w:rPr>
          <w:sz w:val="23"/>
          <w:szCs w:val="23"/>
        </w:rPr>
        <w:t xml:space="preserve"> al</w:t>
      </w:r>
      <w:r w:rsidR="00BD4F5D">
        <w:rPr>
          <w:sz w:val="23"/>
          <w:szCs w:val="23"/>
        </w:rPr>
        <w:t>(</w:t>
      </w:r>
      <w:r w:rsidR="004729A1">
        <w:rPr>
          <w:sz w:val="23"/>
          <w:szCs w:val="23"/>
        </w:rPr>
        <w:t>lo</w:t>
      </w:r>
      <w:r>
        <w:rPr>
          <w:sz w:val="23"/>
          <w:szCs w:val="23"/>
        </w:rPr>
        <w:t>s</w:t>
      </w:r>
      <w:r w:rsidR="00BD4F5D">
        <w:rPr>
          <w:sz w:val="23"/>
          <w:szCs w:val="23"/>
        </w:rPr>
        <w:t>)</w:t>
      </w:r>
      <w:r>
        <w:rPr>
          <w:sz w:val="23"/>
          <w:szCs w:val="23"/>
        </w:rPr>
        <w:t xml:space="preserve"> siguiente</w:t>
      </w:r>
      <w:r w:rsidR="00BD4F5D">
        <w:rPr>
          <w:sz w:val="23"/>
          <w:szCs w:val="23"/>
        </w:rPr>
        <w:t>(</w:t>
      </w:r>
      <w:r>
        <w:rPr>
          <w:sz w:val="23"/>
          <w:szCs w:val="23"/>
        </w:rPr>
        <w:t>s</w:t>
      </w:r>
      <w:r w:rsidR="00BD4F5D">
        <w:rPr>
          <w:sz w:val="23"/>
          <w:szCs w:val="23"/>
        </w:rPr>
        <w:t>)</w:t>
      </w:r>
      <w:r>
        <w:rPr>
          <w:sz w:val="23"/>
          <w:szCs w:val="23"/>
        </w:rPr>
        <w:t xml:space="preserve"> </w:t>
      </w:r>
      <w:r w:rsidR="004729A1">
        <w:rPr>
          <w:sz w:val="23"/>
          <w:szCs w:val="23"/>
        </w:rPr>
        <w:t>profesor:</w:t>
      </w:r>
    </w:p>
    <w:p w14:paraId="7BED7A9B" w14:textId="201043AE" w:rsidR="00E43B53" w:rsidRDefault="009D3731" w:rsidP="00800865">
      <w:pPr>
        <w:pStyle w:val="Default"/>
        <w:jc w:val="both"/>
        <w:rPr>
          <w:sz w:val="23"/>
          <w:szCs w:val="23"/>
        </w:rPr>
      </w:pPr>
      <w:proofErr w:type="spellStart"/>
      <w:r w:rsidRPr="009D3731">
        <w:rPr>
          <w:bCs/>
          <w:iCs/>
          <w:sz w:val="23"/>
          <w:szCs w:val="23"/>
        </w:rPr>
        <w:t>MSc</w:t>
      </w:r>
      <w:proofErr w:type="spellEnd"/>
      <w:r w:rsidR="00E43B53" w:rsidRPr="009D3731">
        <w:rPr>
          <w:sz w:val="23"/>
          <w:szCs w:val="23"/>
        </w:rPr>
        <w:t>,</w:t>
      </w:r>
      <w:r w:rsidR="00E43B53">
        <w:rPr>
          <w:sz w:val="23"/>
          <w:szCs w:val="23"/>
        </w:rPr>
        <w:t xml:space="preserve"> profesor de</w:t>
      </w:r>
      <w:r w:rsidR="004729A1">
        <w:rPr>
          <w:sz w:val="23"/>
          <w:szCs w:val="23"/>
        </w:rPr>
        <w:t xml:space="preserve"> </w:t>
      </w:r>
      <w:r w:rsidR="00463685">
        <w:rPr>
          <w:sz w:val="23"/>
          <w:szCs w:val="23"/>
        </w:rPr>
        <w:t>Martin Alonso Tamayo Vélez</w:t>
      </w:r>
      <w:r w:rsidR="00E43B53">
        <w:rPr>
          <w:sz w:val="23"/>
          <w:szCs w:val="23"/>
        </w:rPr>
        <w:t xml:space="preserve"> de la Universidad EAFIT. </w:t>
      </w:r>
    </w:p>
    <w:p w14:paraId="19E48763" w14:textId="10765B04" w:rsidR="00800865" w:rsidRDefault="00463685" w:rsidP="00800865">
      <w:pPr>
        <w:pStyle w:val="Default"/>
        <w:jc w:val="both"/>
        <w:rPr>
          <w:sz w:val="23"/>
          <w:szCs w:val="23"/>
        </w:rPr>
      </w:pPr>
      <w:proofErr w:type="spellStart"/>
      <w:r w:rsidRPr="009D3731">
        <w:rPr>
          <w:bCs/>
          <w:iCs/>
          <w:sz w:val="23"/>
          <w:szCs w:val="23"/>
        </w:rPr>
        <w:t>MSc</w:t>
      </w:r>
      <w:proofErr w:type="spellEnd"/>
      <w:r>
        <w:rPr>
          <w:sz w:val="23"/>
          <w:szCs w:val="23"/>
        </w:rPr>
        <w:t xml:space="preserve"> </w:t>
      </w:r>
      <w:r w:rsidR="00800865">
        <w:rPr>
          <w:sz w:val="23"/>
          <w:szCs w:val="23"/>
        </w:rPr>
        <w:t xml:space="preserve">profesor </w:t>
      </w:r>
      <w:r>
        <w:rPr>
          <w:sz w:val="23"/>
          <w:szCs w:val="23"/>
        </w:rPr>
        <w:t>Edwin Fernando Giraldo Aristizábal</w:t>
      </w:r>
      <w:r w:rsidR="00800865">
        <w:rPr>
          <w:sz w:val="23"/>
          <w:szCs w:val="23"/>
        </w:rPr>
        <w:t xml:space="preserve"> de la Universidad EAFIT. </w:t>
      </w:r>
    </w:p>
    <w:p w14:paraId="0571446B" w14:textId="77777777" w:rsidR="00800865" w:rsidRDefault="00800865" w:rsidP="00E43B53">
      <w:pPr>
        <w:pStyle w:val="Default"/>
        <w:rPr>
          <w:sz w:val="23"/>
          <w:szCs w:val="23"/>
        </w:rPr>
      </w:pPr>
    </w:p>
    <w:p w14:paraId="7E86452C" w14:textId="41556E32" w:rsidR="00E43B53" w:rsidRDefault="00E43B53" w:rsidP="00E43B5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Muchas gracias por su atención. </w:t>
      </w:r>
    </w:p>
    <w:p w14:paraId="56EB96A7" w14:textId="77777777" w:rsidR="00800865" w:rsidRDefault="00800865" w:rsidP="00E43B53">
      <w:pPr>
        <w:pStyle w:val="Default"/>
        <w:rPr>
          <w:sz w:val="23"/>
          <w:szCs w:val="23"/>
        </w:rPr>
      </w:pPr>
    </w:p>
    <w:p w14:paraId="0018A7EB" w14:textId="1AE53AEF" w:rsidR="00E43B53" w:rsidRDefault="00E43B53" w:rsidP="00E43B5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Cordialmente</w:t>
      </w:r>
      <w:r w:rsidR="00800865">
        <w:rPr>
          <w:sz w:val="23"/>
          <w:szCs w:val="23"/>
        </w:rPr>
        <w:t>,</w:t>
      </w:r>
    </w:p>
    <w:p w14:paraId="674C3831" w14:textId="77777777" w:rsidR="00800865" w:rsidRDefault="00800865" w:rsidP="00E43B53">
      <w:pPr>
        <w:pStyle w:val="Default"/>
        <w:rPr>
          <w:sz w:val="23"/>
          <w:szCs w:val="23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800865" w14:paraId="00294E63" w14:textId="77777777" w:rsidTr="00800865">
        <w:tc>
          <w:tcPr>
            <w:tcW w:w="4414" w:type="dxa"/>
          </w:tcPr>
          <w:p w14:paraId="201EC24E" w14:textId="2F4EB8BC" w:rsidR="00800865" w:rsidRDefault="009D3731" w:rsidP="00E43B53">
            <w:pPr>
              <w:pStyle w:val="Default"/>
              <w:pBdr>
                <w:bottom w:val="single" w:sz="12" w:space="1" w:color="auto"/>
              </w:pBdr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  <w14:ligatures w14:val="none"/>
              </w:rPr>
              <w:drawing>
                <wp:inline distT="0" distB="0" distL="0" distR="0" wp14:anchorId="7A11E088" wp14:editId="12C60A02">
                  <wp:extent cx="1648055" cy="342948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irma Hugo Murillo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FB95E" w14:textId="77777777" w:rsidR="00800865" w:rsidRDefault="00800865" w:rsidP="00E43B53">
            <w:pPr>
              <w:pStyle w:val="Default"/>
              <w:pBdr>
                <w:bottom w:val="single" w:sz="12" w:space="1" w:color="auto"/>
              </w:pBdr>
              <w:rPr>
                <w:sz w:val="23"/>
                <w:szCs w:val="23"/>
              </w:rPr>
            </w:pPr>
          </w:p>
          <w:p w14:paraId="797C4733" w14:textId="460204C9" w:rsidR="00CB70AE" w:rsidRDefault="009D3731" w:rsidP="00E43B53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HUGO ALBERTO MURILLO HOYOS</w:t>
            </w:r>
          </w:p>
          <w:p w14:paraId="05EBDDA0" w14:textId="535B87F9" w:rsidR="00800865" w:rsidRDefault="00800865" w:rsidP="00E43B53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Asesor(a) del trabajo de grado</w:t>
            </w:r>
          </w:p>
          <w:p w14:paraId="487C3891" w14:textId="3A51726C" w:rsidR="00800865" w:rsidRDefault="00800865" w:rsidP="00E43B53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Universidad </w:t>
            </w:r>
            <w:r w:rsidR="009D3731">
              <w:rPr>
                <w:b/>
                <w:bCs/>
                <w:sz w:val="23"/>
                <w:szCs w:val="23"/>
              </w:rPr>
              <w:t>EAFIT</w:t>
            </w:r>
          </w:p>
        </w:tc>
        <w:tc>
          <w:tcPr>
            <w:tcW w:w="4414" w:type="dxa"/>
          </w:tcPr>
          <w:p w14:paraId="6092F0B6" w14:textId="619F661C" w:rsidR="00800865" w:rsidRDefault="00800865" w:rsidP="00E43B53">
            <w:pPr>
              <w:pStyle w:val="Default"/>
              <w:rPr>
                <w:sz w:val="23"/>
                <w:szCs w:val="23"/>
              </w:rPr>
            </w:pPr>
          </w:p>
        </w:tc>
      </w:tr>
    </w:tbl>
    <w:p w14:paraId="0B06BC88" w14:textId="77777777" w:rsidR="007C5604" w:rsidRPr="00E43F8D" w:rsidRDefault="007C5604" w:rsidP="00610236">
      <w:pPr>
        <w:ind w:left="-284"/>
        <w:rPr>
          <w:rFonts w:ascii="Arial" w:hAnsi="Arial" w:cs="Arial"/>
          <w:szCs w:val="24"/>
        </w:rPr>
      </w:pPr>
    </w:p>
    <w:p w14:paraId="1C7B6C33" w14:textId="77777777" w:rsidR="00240DBD" w:rsidRPr="00610236" w:rsidRDefault="00240DBD" w:rsidP="00610236">
      <w:pPr>
        <w:ind w:left="-284"/>
        <w:rPr>
          <w:rFonts w:ascii="Arial" w:hAnsi="Arial" w:cs="Arial"/>
          <w:sz w:val="20"/>
          <w:szCs w:val="20"/>
        </w:rPr>
      </w:pPr>
    </w:p>
    <w:p w14:paraId="45F29C3F" w14:textId="77777777" w:rsidR="00610236" w:rsidRPr="00610236" w:rsidRDefault="00610236" w:rsidP="00610236">
      <w:pPr>
        <w:ind w:left="-284"/>
        <w:rPr>
          <w:rFonts w:ascii="Arial" w:hAnsi="Arial" w:cs="Arial"/>
          <w:sz w:val="20"/>
          <w:szCs w:val="20"/>
        </w:rPr>
      </w:pPr>
    </w:p>
    <w:p w14:paraId="0760EDD0" w14:textId="77777777" w:rsidR="00610236" w:rsidRPr="00610236" w:rsidRDefault="00610236">
      <w:pPr>
        <w:rPr>
          <w:rFonts w:ascii="Arial" w:hAnsi="Arial" w:cs="Arial"/>
        </w:rPr>
      </w:pPr>
    </w:p>
    <w:sectPr w:rsidR="00610236" w:rsidRPr="00610236" w:rsidSect="00887B2F">
      <w:headerReference w:type="default" r:id="rId10"/>
      <w:footerReference w:type="default" r:id="rId11"/>
      <w:type w:val="continuous"/>
      <w:pgSz w:w="12240" w:h="15840" w:code="1"/>
      <w:pgMar w:top="2269" w:right="1701" w:bottom="212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0EC2A3" w14:textId="77777777" w:rsidR="005E5AAE" w:rsidRDefault="005E5AAE" w:rsidP="00E0626F">
      <w:pPr>
        <w:spacing w:after="0" w:line="240" w:lineRule="auto"/>
      </w:pPr>
      <w:r>
        <w:separator/>
      </w:r>
    </w:p>
  </w:endnote>
  <w:endnote w:type="continuationSeparator" w:id="0">
    <w:p w14:paraId="3A9220A5" w14:textId="77777777" w:rsidR="005E5AAE" w:rsidRDefault="005E5AAE" w:rsidP="00E06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FBEB6" w14:textId="77777777" w:rsidR="003628CA" w:rsidRDefault="003628CA">
    <w:pPr>
      <w:pStyle w:val="Piedepgina"/>
    </w:pPr>
    <w:r>
      <w:rPr>
        <w:noProof/>
      </w:rPr>
      <w:drawing>
        <wp:anchor distT="0" distB="0" distL="114300" distR="114300" simplePos="0" relativeHeight="251657216" behindDoc="0" locked="0" layoutInCell="1" allowOverlap="1" wp14:anchorId="4E3C0CD2" wp14:editId="70C4AECD">
          <wp:simplePos x="0" y="0"/>
          <wp:positionH relativeFrom="page">
            <wp:posOffset>432435</wp:posOffset>
          </wp:positionH>
          <wp:positionV relativeFrom="paragraph">
            <wp:posOffset>-484648</wp:posOffset>
          </wp:positionV>
          <wp:extent cx="6911340" cy="724134"/>
          <wp:effectExtent l="0" t="0" r="381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23857" cy="725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A8AEFF" w14:textId="77777777" w:rsidR="005E5AAE" w:rsidRDefault="005E5AAE" w:rsidP="00E0626F">
      <w:pPr>
        <w:spacing w:after="0" w:line="240" w:lineRule="auto"/>
      </w:pPr>
      <w:r>
        <w:separator/>
      </w:r>
    </w:p>
  </w:footnote>
  <w:footnote w:type="continuationSeparator" w:id="0">
    <w:p w14:paraId="468B3828" w14:textId="77777777" w:rsidR="005E5AAE" w:rsidRDefault="005E5AAE" w:rsidP="00E06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2CAB65" w14:textId="77777777" w:rsidR="00E0626F" w:rsidRDefault="003628CA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C0F4031" wp14:editId="201E875F">
          <wp:simplePos x="0" y="0"/>
          <wp:positionH relativeFrom="column">
            <wp:posOffset>-228797</wp:posOffset>
          </wp:positionH>
          <wp:positionV relativeFrom="paragraph">
            <wp:posOffset>265124</wp:posOffset>
          </wp:positionV>
          <wp:extent cx="2511972" cy="471298"/>
          <wp:effectExtent l="0" t="0" r="0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437" cy="4802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64"/>
    <w:rsid w:val="000C0364"/>
    <w:rsid w:val="00240DBD"/>
    <w:rsid w:val="002451F1"/>
    <w:rsid w:val="0029699C"/>
    <w:rsid w:val="003628CA"/>
    <w:rsid w:val="00377D8C"/>
    <w:rsid w:val="00463685"/>
    <w:rsid w:val="004729A1"/>
    <w:rsid w:val="004A3609"/>
    <w:rsid w:val="0058278A"/>
    <w:rsid w:val="005B0E1D"/>
    <w:rsid w:val="005E5AAE"/>
    <w:rsid w:val="00610236"/>
    <w:rsid w:val="0066399E"/>
    <w:rsid w:val="006D0EC5"/>
    <w:rsid w:val="0075691F"/>
    <w:rsid w:val="0078314B"/>
    <w:rsid w:val="007C5604"/>
    <w:rsid w:val="00800865"/>
    <w:rsid w:val="00870F8B"/>
    <w:rsid w:val="00887B2F"/>
    <w:rsid w:val="008B3443"/>
    <w:rsid w:val="009841BF"/>
    <w:rsid w:val="009D3731"/>
    <w:rsid w:val="009E24CC"/>
    <w:rsid w:val="00BA6102"/>
    <w:rsid w:val="00BD4F5D"/>
    <w:rsid w:val="00CB70AE"/>
    <w:rsid w:val="00D30264"/>
    <w:rsid w:val="00DE461C"/>
    <w:rsid w:val="00E0626F"/>
    <w:rsid w:val="00E43B53"/>
    <w:rsid w:val="00E43F8D"/>
    <w:rsid w:val="00EC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E85AE1"/>
  <w15:chartTrackingRefBased/>
  <w15:docId w15:val="{82BAF663-15BB-41E7-953C-04E3A7A9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DBD"/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062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626F"/>
  </w:style>
  <w:style w:type="paragraph" w:styleId="Piedepgina">
    <w:name w:val="footer"/>
    <w:basedOn w:val="Normal"/>
    <w:link w:val="PiedepginaCar"/>
    <w:uiPriority w:val="99"/>
    <w:unhideWhenUsed/>
    <w:rsid w:val="00E062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626F"/>
  </w:style>
  <w:style w:type="paragraph" w:customStyle="1" w:styleId="Default">
    <w:name w:val="Default"/>
    <w:rsid w:val="00E43B5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  <w14:ligatures w14:val="standardContextual"/>
    </w:rPr>
  </w:style>
  <w:style w:type="table" w:styleId="Tablaconcuadrcula">
    <w:name w:val="Table Grid"/>
    <w:basedOn w:val="Tablanormal"/>
    <w:uiPriority w:val="39"/>
    <w:rsid w:val="00800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delar\Documents\Plantillas%20personalizadas%20de%20Office\plantilla-cartas-escue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D4B7EDFC39F84E85DA0B0AF191DBB3" ma:contentTypeVersion="16" ma:contentTypeDescription="Crear nuevo documento." ma:contentTypeScope="" ma:versionID="c9f4748553c0c7bb6063a0604fe19cf2">
  <xsd:schema xmlns:xsd="http://www.w3.org/2001/XMLSchema" xmlns:xs="http://www.w3.org/2001/XMLSchema" xmlns:p="http://schemas.microsoft.com/office/2006/metadata/properties" xmlns:ns3="d7b722dd-ad9c-490a-8c06-d951d30af78f" xmlns:ns4="bc003816-3be3-472d-a47c-94bf89817a40" targetNamespace="http://schemas.microsoft.com/office/2006/metadata/properties" ma:root="true" ma:fieldsID="bd0de79f13998e3a5a233406e497019f" ns3:_="" ns4:_="">
    <xsd:import namespace="d7b722dd-ad9c-490a-8c06-d951d30af78f"/>
    <xsd:import namespace="bc003816-3be3-472d-a47c-94bf89817a4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b722dd-ad9c-490a-8c06-d951d30af78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003816-3be3-472d-a47c-94bf89817a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003816-3be3-472d-a47c-94bf89817a40" xsi:nil="true"/>
  </documentManagement>
</p:properties>
</file>

<file path=customXml/itemProps1.xml><?xml version="1.0" encoding="utf-8"?>
<ds:datastoreItem xmlns:ds="http://schemas.openxmlformats.org/officeDocument/2006/customXml" ds:itemID="{325D2C32-D9E3-4C82-BEA2-A5CAF80409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b722dd-ad9c-490a-8c06-d951d30af78f"/>
    <ds:schemaRef ds:uri="bc003816-3be3-472d-a47c-94bf89817a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837193-ECFF-450F-AF00-519F88BF98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EF8437-9B6C-48D4-9E2C-E40F22AC4A3A}">
  <ds:schemaRefs>
    <ds:schemaRef ds:uri="http://schemas.microsoft.com/office/2006/metadata/properties"/>
    <ds:schemaRef ds:uri="http://schemas.microsoft.com/office/infopath/2007/PartnerControls"/>
    <ds:schemaRef ds:uri="bc003816-3be3-472d-a47c-94bf89817a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plantilla-cartas-escuela</Template>
  <TotalTime>3</TotalTime>
  <Pages>1</Pages>
  <Words>155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Paulina De La Roche Mesa</dc:creator>
  <cp:keywords/>
  <dc:description/>
  <cp:lastModifiedBy>LCD</cp:lastModifiedBy>
  <cp:revision>3</cp:revision>
  <dcterms:created xsi:type="dcterms:W3CDTF">2026-07-27T21:13:00Z</dcterms:created>
  <dcterms:modified xsi:type="dcterms:W3CDTF">2026-07-27T21:15:00Z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0x01010054D4B7EDFC39F84E85DA0B0AF191DBB3</vt:lpwstr>
  </property>
</Properties>
</file>